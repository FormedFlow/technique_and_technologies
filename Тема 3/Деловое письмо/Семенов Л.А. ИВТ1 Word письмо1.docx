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945" w:rsidRPr="0085357E" w:rsidRDefault="00965950" w:rsidP="0085357E">
      <w:pPr>
        <w:pStyle w:val="ad"/>
      </w:pPr>
      <w:proofErr w:type="spellStart"/>
      <w:r>
        <w:rPr>
          <w:lang w:val="en-US"/>
        </w:rPr>
        <w:t>Outlink</w:t>
      </w:r>
      <w:proofErr w:type="spellEnd"/>
    </w:p>
    <w:p w:rsidR="00D45945" w:rsidRPr="0085357E" w:rsidRDefault="00965950" w:rsidP="0085357E">
      <w:pPr>
        <w:pStyle w:val="ad"/>
        <w:rPr>
          <w:rStyle w:val="ac"/>
          <w:b w:val="0"/>
          <w:bCs w:val="0"/>
        </w:rPr>
      </w:pPr>
      <w:r>
        <w:t>ул. Пушкинская, д.9 пом.3, г. Санкт-Петербург</w:t>
      </w:r>
    </w:p>
    <w:p w:rsidR="00D45945" w:rsidRPr="0085357E" w:rsidRDefault="00965950" w:rsidP="0085357E">
      <w:pPr>
        <w:pStyle w:val="ad"/>
        <w:rPr>
          <w:rStyle w:val="ac"/>
          <w:b w:val="0"/>
          <w:bCs w:val="0"/>
        </w:rPr>
      </w:pPr>
      <w:r>
        <w:t>+7 (952) 234-00-92</w:t>
      </w:r>
    </w:p>
    <w:p w:rsidR="00D45945" w:rsidRPr="00965950" w:rsidRDefault="00965950" w:rsidP="0085357E">
      <w:pPr>
        <w:pStyle w:val="ad"/>
        <w:rPr>
          <w:rStyle w:val="ac"/>
          <w:b w:val="0"/>
          <w:bCs w:val="0"/>
        </w:rPr>
      </w:pPr>
      <w:hyperlink r:id="rId10" w:history="1">
        <w:r w:rsidRPr="00561BF2">
          <w:rPr>
            <w:rStyle w:val="af6"/>
            <w:lang w:val="en-US"/>
          </w:rPr>
          <w:t>anothermail</w:t>
        </w:r>
        <w:r w:rsidRPr="00965950">
          <w:rPr>
            <w:rStyle w:val="af6"/>
          </w:rPr>
          <w:t>71@</w:t>
        </w:r>
        <w:r w:rsidRPr="00561BF2">
          <w:rPr>
            <w:rStyle w:val="af6"/>
            <w:lang w:val="en-US"/>
          </w:rPr>
          <w:t>gmail</w:t>
        </w:r>
        <w:r w:rsidRPr="00965950">
          <w:rPr>
            <w:rStyle w:val="af6"/>
          </w:rPr>
          <w:t>.</w:t>
        </w:r>
        <w:r w:rsidRPr="00561BF2">
          <w:rPr>
            <w:rStyle w:val="af6"/>
            <w:lang w:val="en-US"/>
          </w:rPr>
          <w:t>com</w:t>
        </w:r>
      </w:hyperlink>
      <w:r w:rsidRPr="00965950">
        <w:tab/>
      </w:r>
    </w:p>
    <w:p w:rsidR="00D45945" w:rsidRPr="0085357E" w:rsidRDefault="00965950" w:rsidP="0085357E">
      <w:pPr>
        <w:pStyle w:val="ad"/>
        <w:rPr>
          <w:rStyle w:val="ac"/>
          <w:b w:val="0"/>
          <w:bCs w:val="0"/>
        </w:rPr>
      </w:pPr>
      <w:hyperlink r:id="rId11" w:history="1">
        <w:r w:rsidRPr="00965950">
          <w:rPr>
            <w:rStyle w:val="af6"/>
          </w:rPr>
          <w:t>https://semenovport.blogspot.com/</w:t>
        </w:r>
      </w:hyperlink>
    </w:p>
    <w:p w:rsidR="003E24DF" w:rsidRPr="00C539B0" w:rsidRDefault="00965950" w:rsidP="00C539B0">
      <w:pPr>
        <w:pStyle w:val="a3"/>
      </w:pPr>
      <w:r>
        <w:t>Широкову Павлу Павловичу</w:t>
      </w:r>
    </w:p>
    <w:p w:rsidR="003E24DF" w:rsidRPr="00AD330B" w:rsidRDefault="00965950" w:rsidP="0085357E">
      <w:pPr>
        <w:pStyle w:val="ad"/>
      </w:pPr>
      <w:r>
        <w:t xml:space="preserve">ул. </w:t>
      </w:r>
      <w:proofErr w:type="spellStart"/>
      <w:r>
        <w:t>Киришская</w:t>
      </w:r>
      <w:proofErr w:type="spellEnd"/>
      <w:r>
        <w:t>, д.2 к.1, кв.270, г. Санкт-Петербург</w:t>
      </w:r>
    </w:p>
    <w:p w:rsidR="003E24DF" w:rsidRPr="00C539B0" w:rsidRDefault="003E24DF" w:rsidP="00C539B0">
      <w:pPr>
        <w:pStyle w:val="a4"/>
      </w:pPr>
      <w:r w:rsidRPr="00C539B0">
        <w:rPr>
          <w:lang w:bidi="ru-RU"/>
        </w:rPr>
        <w:t xml:space="preserve">Здравствуйте, </w:t>
      </w:r>
      <w:r w:rsidR="00965950">
        <w:t>Павел</w:t>
      </w:r>
      <w:r w:rsidRPr="00C539B0">
        <w:rPr>
          <w:lang w:bidi="ru-RU"/>
        </w:rPr>
        <w:t>!</w:t>
      </w:r>
    </w:p>
    <w:p w:rsidR="00965950" w:rsidRDefault="00965950" w:rsidP="00965950">
      <w:r>
        <w:t>Уведомляем Вас о смене банковских реквизитов компании в связи с расторжением сотрудничества компании с банком «Свобода». Новые реквизиты прилагаются к данному письму.</w:t>
      </w:r>
      <w:bookmarkStart w:id="0" w:name="_GoBack"/>
      <w:bookmarkEnd w:id="0"/>
    </w:p>
    <w:sdt>
      <w:sdtPr>
        <w:id w:val="2122259228"/>
        <w:placeholder>
          <w:docPart w:val="530A0E70EF914383890AFEEF5093ADBE"/>
        </w:placeholder>
        <w:temporary/>
        <w:showingPlcHdr/>
        <w15:appearance w15:val="hidden"/>
      </w:sdtPr>
      <w:sdtEndPr/>
      <w:sdtContent>
        <w:p w:rsidR="003E24DF" w:rsidRPr="00204F5C" w:rsidRDefault="00204F5C" w:rsidP="00204F5C">
          <w:pPr>
            <w:pStyle w:val="a6"/>
          </w:pPr>
          <w:r w:rsidRPr="00204F5C">
            <w:rPr>
              <w:lang w:bidi="ru-RU"/>
            </w:rPr>
            <w:t>С наилучшими пожеланиями,</w:t>
          </w:r>
        </w:p>
      </w:sdtContent>
    </w:sdt>
    <w:p w:rsidR="003E24DF" w:rsidRPr="00204F5C" w:rsidRDefault="00965950" w:rsidP="00204F5C">
      <w:pPr>
        <w:pStyle w:val="a7"/>
      </w:pPr>
      <w:r>
        <w:t>Семенов Леонид Антонович</w:t>
      </w:r>
    </w:p>
    <w:p w:rsidR="00D45945" w:rsidRPr="00AD330B" w:rsidRDefault="00965950" w:rsidP="003E24DF">
      <w:pPr>
        <w:rPr>
          <w:rFonts w:ascii="Calibri" w:hAnsi="Calibri"/>
          <w:noProof/>
          <w:color w:val="000000" w:themeColor="text1"/>
          <w:sz w:val="22"/>
        </w:rPr>
      </w:pPr>
      <w:r>
        <w:t xml:space="preserve">Генеральный директор </w:t>
      </w:r>
      <w:r w:rsidR="003E24DF" w:rsidRPr="00AD330B">
        <w:rPr>
          <w:rFonts w:ascii="Calibri" w:eastAsia="Calibri" w:hAnsi="Calibri" w:cs="Calibri"/>
          <w:noProof/>
          <w:color w:val="000000" w:themeColor="text1"/>
          <w:sz w:val="22"/>
          <w:szCs w:val="22"/>
          <w:lang w:bidi="ru-RU"/>
        </w:rPr>
        <w:t xml:space="preserve"> </w:t>
      </w:r>
    </w:p>
    <w:sectPr w:rsidR="00D45945" w:rsidRPr="00AD330B" w:rsidSect="00704E29">
      <w:headerReference w:type="default" r:id="rId12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2C8" w:rsidRDefault="004632C8" w:rsidP="00D45945">
      <w:pPr>
        <w:spacing w:before="0" w:after="0" w:line="240" w:lineRule="auto"/>
      </w:pPr>
      <w:r>
        <w:separator/>
      </w:r>
    </w:p>
  </w:endnote>
  <w:endnote w:type="continuationSeparator" w:id="0">
    <w:p w:rsidR="004632C8" w:rsidRDefault="004632C8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2C8" w:rsidRDefault="004632C8" w:rsidP="00D45945">
      <w:pPr>
        <w:spacing w:before="0" w:after="0" w:line="240" w:lineRule="auto"/>
      </w:pPr>
      <w:r>
        <w:separator/>
      </w:r>
    </w:p>
  </w:footnote>
  <w:footnote w:type="continuationSeparator" w:id="0">
    <w:p w:rsidR="004632C8" w:rsidRDefault="004632C8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945" w:rsidRDefault="0085357E">
    <w:pPr>
      <w:pStyle w:val="aa"/>
    </w:pPr>
    <w:r>
      <w:rPr>
        <w:rFonts w:ascii="Corbel" w:eastAsia="Corbel" w:hAnsi="Corbel" w:cs="Corbel"/>
        <w:noProof/>
        <w:sz w:val="40"/>
        <w:szCs w:val="40"/>
        <w:lang w:eastAsia="ru-RU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FAB0BE2" wp14:editId="3B710CC4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7959090" cy="12820923"/>
              <wp:effectExtent l="0" t="0" r="3810" b="0"/>
              <wp:wrapNone/>
              <wp:docPr id="3" name="Группа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Полилиния: Фигура 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Полилиния: Фигура 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90975" y="467697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Полилиния: Фигура 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Полилиния: Фигура 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Полилиния: Фигура 10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Полилиния: Фигура 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Полилиния: Фигура 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Полилиния: Фигура 18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Прямоугольник 2">
                        <a:extLs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AB0BE2" id="Группа 3" o:spid="_x0000_s1026" style="position:absolute;left:0;text-align:left;margin-left:-12pt;margin-top:-97.5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HDb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e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r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X0NCrZnsjoSFHW+pQWCyuWtG0hvfeschz3BXNs5Vq+89JodaMLbuSni1n5yu0VtX&#10;o7canIPJ7hTYbHAuaaGkqwW9DV9CTiVLcmcmuxq98XFznPIMdyX4iGgYp7fugujNRMmIW/0a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d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e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">
              <v:shape id="Полилиния: Фигура 10" o:spid="_x0000_s1027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Полилиния: Фигура 18" o:spid="_x0000_s1028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Полилиния: Фигура 10" o:spid="_x0000_s1029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Полилиния: Фигура 10" o:spid="_x0000_s1030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Полилиния: Фигура 10" o:spid="_x0000_s1031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Полилиния: Фигура 18" o:spid="_x0000_s1032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Полилиния: Фигура 18" o:spid="_x0000_s1033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Полилиния: Фигура 18" o:spid="_x0000_s1034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Прямоугольник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C665CF" w:rsidRPr="00C7624A">
      <w:rPr>
        <w:rFonts w:ascii="Corbel" w:eastAsia="Corbel" w:hAnsi="Corbel" w:cs="Corbel"/>
        <w:noProof/>
        <w:sz w:val="40"/>
        <w:szCs w:val="40"/>
        <w:lang w:eastAsia="ru-RU"/>
      </w:rPr>
      <w:drawing>
        <wp:inline distT="0" distB="0" distL="0" distR="0" wp14:anchorId="493DF5B0" wp14:editId="28000EA5">
          <wp:extent cx="1717185" cy="662534"/>
          <wp:effectExtent l="0" t="0" r="0" b="4445"/>
          <wp:docPr id="13" name="Рисунок 16" descr="заполнитель логотипа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Рисунок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45945" w:rsidRPr="00615018">
      <w:rPr>
        <w:noProof/>
        <w:color w:val="000000" w:themeColor="text1"/>
        <w:lang w:bidi="ru-RU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950"/>
    <w:rsid w:val="00083BAA"/>
    <w:rsid w:val="000D7B45"/>
    <w:rsid w:val="000E5896"/>
    <w:rsid w:val="000F71BE"/>
    <w:rsid w:val="001766D6"/>
    <w:rsid w:val="001879EE"/>
    <w:rsid w:val="00204F5C"/>
    <w:rsid w:val="00224485"/>
    <w:rsid w:val="0026243D"/>
    <w:rsid w:val="002C003A"/>
    <w:rsid w:val="0033581C"/>
    <w:rsid w:val="00374677"/>
    <w:rsid w:val="003E24DF"/>
    <w:rsid w:val="00454CEC"/>
    <w:rsid w:val="004632C8"/>
    <w:rsid w:val="004A2B0D"/>
    <w:rsid w:val="00564809"/>
    <w:rsid w:val="005C2210"/>
    <w:rsid w:val="005E7AC8"/>
    <w:rsid w:val="00615018"/>
    <w:rsid w:val="0062123A"/>
    <w:rsid w:val="00646E75"/>
    <w:rsid w:val="006F6F10"/>
    <w:rsid w:val="00704E29"/>
    <w:rsid w:val="00765BD2"/>
    <w:rsid w:val="00783E79"/>
    <w:rsid w:val="007939A3"/>
    <w:rsid w:val="007B5AE8"/>
    <w:rsid w:val="007F5192"/>
    <w:rsid w:val="0085357E"/>
    <w:rsid w:val="008B7FD5"/>
    <w:rsid w:val="008E6185"/>
    <w:rsid w:val="00965950"/>
    <w:rsid w:val="00A65AD5"/>
    <w:rsid w:val="00A96CF8"/>
    <w:rsid w:val="00AD330B"/>
    <w:rsid w:val="00B50294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13B6"/>
    <w:rsid w:val="00E6540C"/>
    <w:rsid w:val="00E81E2A"/>
    <w:rsid w:val="00EE095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a3">
    <w:name w:val="Получатель"/>
    <w:basedOn w:val="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a4">
    <w:name w:val="Salutation"/>
    <w:basedOn w:val="a"/>
    <w:link w:val="a5"/>
    <w:uiPriority w:val="4"/>
    <w:unhideWhenUsed/>
    <w:qFormat/>
    <w:rsid w:val="003E24DF"/>
    <w:pPr>
      <w:spacing w:before="720"/>
    </w:pPr>
  </w:style>
  <w:style w:type="character" w:customStyle="1" w:styleId="a5">
    <w:name w:val="Приветствие Знак"/>
    <w:basedOn w:val="a0"/>
    <w:link w:val="a4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Прощание Знак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a9">
    <w:name w:val="Подпись Знак"/>
    <w:basedOn w:val="a0"/>
    <w:link w:val="a7"/>
    <w:uiPriority w:val="7"/>
    <w:rsid w:val="00204F5C"/>
    <w:rPr>
      <w:rFonts w:eastAsiaTheme="minorHAns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0D7B45"/>
    <w:rPr>
      <w:rFonts w:eastAsiaTheme="minorHAnsi"/>
      <w:kern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Контактные данные"/>
    <w:basedOn w:val="a"/>
    <w:uiPriority w:val="1"/>
    <w:qFormat/>
    <w:rsid w:val="003E24DF"/>
    <w:pPr>
      <w:spacing w:before="0" w:after="0"/>
    </w:pPr>
  </w:style>
  <w:style w:type="character" w:customStyle="1" w:styleId="20">
    <w:name w:val="Заголовок 2 Знак"/>
    <w:basedOn w:val="a0"/>
    <w:link w:val="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ae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f">
    <w:name w:val="Placeholder Text"/>
    <w:basedOn w:val="a0"/>
    <w:uiPriority w:val="99"/>
    <w:semiHidden/>
    <w:rsid w:val="001766D6"/>
    <w:rPr>
      <w:color w:val="808080"/>
    </w:rPr>
  </w:style>
  <w:style w:type="paragraph" w:styleId="af0">
    <w:name w:val="footer"/>
    <w:basedOn w:val="a"/>
    <w:link w:val="af1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2">
    <w:name w:val="Title"/>
    <w:basedOn w:val="1"/>
    <w:next w:val="a"/>
    <w:link w:val="af3"/>
    <w:uiPriority w:val="10"/>
    <w:rsid w:val="00D45945"/>
    <w:rPr>
      <w:color w:val="000000" w:themeColor="text1"/>
    </w:rPr>
  </w:style>
  <w:style w:type="character" w:customStyle="1" w:styleId="af3">
    <w:name w:val="Заголовок Знак"/>
    <w:basedOn w:val="a0"/>
    <w:link w:val="af2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1879E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879EE"/>
    <w:rPr>
      <w:rFonts w:ascii="Segoe UI" w:eastAsiaTheme="minorHAnsi" w:hAnsi="Segoe UI" w:cs="Segoe UI"/>
      <w:kern w:val="20"/>
      <w:sz w:val="18"/>
      <w:szCs w:val="18"/>
    </w:rPr>
  </w:style>
  <w:style w:type="character" w:styleId="af6">
    <w:name w:val="Hyperlink"/>
    <w:basedOn w:val="a0"/>
    <w:uiPriority w:val="99"/>
    <w:unhideWhenUsed/>
    <w:rsid w:val="009659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emenovport.blogspot.com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anothermail71@gmail.com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oth\AppData\Roaming\Microsoft\&#1064;&#1072;&#1073;&#1083;&#1086;&#1085;&#1099;\&#1041;&#1083;&#1072;&#1085;&#1082;%20&#1087;&#1080;&#1089;&#1100;&#1084;&#1072;%20(&#1089;&#1080;&#1085;&#1080;&#1077;%20&#1089;&#1092;&#1077;&#1088;&#1099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30A0E70EF914383890AFEEF5093AD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F094E9-06F8-406F-8A3C-74AD57A961C2}"/>
      </w:docPartPr>
      <w:docPartBody>
        <w:p w:rsidR="00000000" w:rsidRDefault="0081512B">
          <w:pPr>
            <w:pStyle w:val="530A0E70EF914383890AFEEF5093ADBE"/>
          </w:pPr>
          <w:r w:rsidRPr="00204F5C">
            <w:rPr>
              <w:lang w:bidi="ru-RU"/>
            </w:rPr>
            <w:t>С наилу</w:t>
          </w:r>
          <w:r w:rsidRPr="00204F5C">
            <w:rPr>
              <w:lang w:bidi="ru-RU"/>
            </w:rPr>
            <w:t>чшими пожеланиями,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12B"/>
    <w:rsid w:val="0081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7A0E2862E524956B3C49188F79E8E6C">
    <w:name w:val="A7A0E2862E524956B3C49188F79E8E6C"/>
  </w:style>
  <w:style w:type="character" w:styleId="a4">
    <w:name w:val="Strong"/>
    <w:basedOn w:val="a0"/>
    <w:uiPriority w:val="1"/>
    <w:qFormat/>
    <w:rPr>
      <w:b/>
      <w:bCs/>
    </w:rPr>
  </w:style>
  <w:style w:type="paragraph" w:customStyle="1" w:styleId="D6305A70B51C49F9A917056EFB8F04F2">
    <w:name w:val="D6305A70B51C49F9A917056EFB8F04F2"/>
  </w:style>
  <w:style w:type="paragraph" w:customStyle="1" w:styleId="5FFE7F4D025A46E8A4083C118A998665">
    <w:name w:val="5FFE7F4D025A46E8A4083C118A998665"/>
  </w:style>
  <w:style w:type="paragraph" w:customStyle="1" w:styleId="ED067D7334584220A554020D701F384E">
    <w:name w:val="ED067D7334584220A554020D701F384E"/>
  </w:style>
  <w:style w:type="paragraph" w:customStyle="1" w:styleId="8D927FE8B8E642639C609C92EF4C6A74">
    <w:name w:val="8D927FE8B8E642639C609C92EF4C6A74"/>
  </w:style>
  <w:style w:type="paragraph" w:customStyle="1" w:styleId="27D63C59950040A1B8A67C0BFE3A16C3">
    <w:name w:val="27D63C59950040A1B8A67C0BFE3A16C3"/>
  </w:style>
  <w:style w:type="paragraph" w:customStyle="1" w:styleId="212C4AF18B6A44529FC3CF7820B04D70">
    <w:name w:val="212C4AF18B6A44529FC3CF7820B04D70"/>
  </w:style>
  <w:style w:type="paragraph" w:customStyle="1" w:styleId="DD2E7F74897941F0BBA52CC2493A2F4D">
    <w:name w:val="DD2E7F74897941F0BBA52CC2493A2F4D"/>
  </w:style>
  <w:style w:type="paragraph" w:customStyle="1" w:styleId="1B1DD1BFBCB1485EA9BA96C368000D75">
    <w:name w:val="1B1DD1BFBCB1485EA9BA96C368000D75"/>
  </w:style>
  <w:style w:type="paragraph" w:customStyle="1" w:styleId="530A0E70EF914383890AFEEF5093ADBE">
    <w:name w:val="530A0E70EF914383890AFEEF5093ADBE"/>
  </w:style>
  <w:style w:type="paragraph" w:customStyle="1" w:styleId="58FA91BD1FEC4BE9A91B75B0588BF483">
    <w:name w:val="58FA91BD1FEC4BE9A91B75B0588BF483"/>
  </w:style>
  <w:style w:type="paragraph" w:styleId="a5">
    <w:name w:val="Title"/>
    <w:basedOn w:val="1"/>
    <w:next w:val="a"/>
    <w:link w:val="a6"/>
    <w:uiPriority w:val="10"/>
    <w:pPr>
      <w:keepNext w:val="0"/>
      <w:keepLines w:val="0"/>
      <w:spacing w:before="0" w:after="360" w:line="240" w:lineRule="auto"/>
      <w:contextualSpacing/>
    </w:pPr>
    <w:rPr>
      <w:caps/>
      <w:color w:val="000000" w:themeColor="text1"/>
      <w:kern w:val="20"/>
      <w:sz w:val="24"/>
      <w:szCs w:val="20"/>
      <w:lang w:eastAsia="ja-JP"/>
    </w:rPr>
  </w:style>
  <w:style w:type="character" w:customStyle="1" w:styleId="a6">
    <w:name w:val="Заголовок Знак"/>
    <w:basedOn w:val="a0"/>
    <w:link w:val="a5"/>
    <w:uiPriority w:val="10"/>
    <w:rPr>
      <w:rFonts w:asciiTheme="majorHAnsi" w:eastAsiaTheme="majorEastAsia" w:hAnsiTheme="majorHAnsi" w:cstheme="majorBidi"/>
      <w:caps/>
      <w:color w:val="000000" w:themeColor="text1"/>
      <w:kern w:val="20"/>
      <w:sz w:val="24"/>
      <w:szCs w:val="20"/>
      <w:lang w:eastAsia="ja-JP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B9549A18C2A4020A05D4F2B53E26B1B">
    <w:name w:val="BB9549A18C2A4020A05D4F2B53E26B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618C57-026C-48EC-B434-4768DB8EE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письма (синие сферы).dotx</Template>
  <TotalTime>0</TotalTime>
  <Pages>1</Pages>
  <Words>84</Words>
  <Characters>485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2020-05-26T19:25:00Z</dcterms:created>
  <dcterms:modified xsi:type="dcterms:W3CDTF">2020-05-26T19:37:00Z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